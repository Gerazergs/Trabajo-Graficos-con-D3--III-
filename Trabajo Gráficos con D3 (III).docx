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81F16" w14:textId="2F8F57AF" w:rsidR="00D077E9" w:rsidRPr="009C1A86" w:rsidRDefault="009F4207" w:rsidP="00110061">
      <w:pPr>
        <w:pStyle w:val="Ttulo"/>
        <w:rPr>
          <w:noProof/>
        </w:rPr>
      </w:pPr>
      <w:bookmarkStart w:id="0" w:name="_Hlk47989861"/>
      <w:bookmarkEnd w:id="0"/>
      <w:r w:rsidRPr="009C1A86">
        <w:rPr>
          <w:noProof/>
        </w:rPr>
        <w:drawing>
          <wp:anchor distT="0" distB="0" distL="114300" distR="114300" simplePos="0" relativeHeight="251654143" behindDoc="1" locked="0" layoutInCell="1" allowOverlap="1" wp14:anchorId="692D7EFC" wp14:editId="012F1849">
            <wp:simplePos x="0" y="0"/>
            <wp:positionH relativeFrom="page">
              <wp:align>left</wp:align>
            </wp:positionH>
            <wp:positionV relativeFrom="paragraph">
              <wp:posOffset>-1194435</wp:posOffset>
            </wp:positionV>
            <wp:extent cx="7632700" cy="5256324"/>
            <wp:effectExtent l="0" t="0" r="6350" b="1905"/>
            <wp:wrapNone/>
            <wp:docPr id="9" name="Imagen 9" descr="Universidad Internacional de La Rioja - Wikipedia, la encic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Internacional de La Rioja - Wikipedia, la enciclopedi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2700" cy="525632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C1A86" w14:paraId="083ED9CE" w14:textId="77777777" w:rsidTr="00AB02A7">
        <w:trPr>
          <w:trHeight w:val="1894"/>
        </w:trPr>
        <w:tc>
          <w:tcPr>
            <w:tcW w:w="5580" w:type="dxa"/>
            <w:tcBorders>
              <w:top w:val="nil"/>
              <w:left w:val="nil"/>
              <w:bottom w:val="nil"/>
              <w:right w:val="nil"/>
            </w:tcBorders>
          </w:tcPr>
          <w:p w14:paraId="0C1D318A" w14:textId="61F5D8E9" w:rsidR="00D077E9" w:rsidRPr="009C1A86" w:rsidRDefault="00D077E9" w:rsidP="00AB02A7">
            <w:pPr>
              <w:rPr>
                <w:rFonts w:ascii="Georgia Pro Light" w:hAnsi="Georgia Pro Light"/>
                <w:noProof/>
              </w:rPr>
            </w:pPr>
          </w:p>
          <w:p w14:paraId="5702247E" w14:textId="25F9E1F6" w:rsidR="00D077E9" w:rsidRPr="009C1A86" w:rsidRDefault="00D077E9" w:rsidP="00AB02A7">
            <w:pPr>
              <w:rPr>
                <w:rFonts w:ascii="Georgia Pro Light" w:hAnsi="Georgia Pro Light"/>
                <w:noProof/>
              </w:rPr>
            </w:pPr>
          </w:p>
        </w:tc>
      </w:tr>
      <w:tr w:rsidR="00D077E9" w:rsidRPr="009C1A86" w14:paraId="3AF7B946" w14:textId="77777777" w:rsidTr="004E5FEE">
        <w:trPr>
          <w:trHeight w:val="7303"/>
        </w:trPr>
        <w:tc>
          <w:tcPr>
            <w:tcW w:w="5580" w:type="dxa"/>
            <w:tcBorders>
              <w:top w:val="nil"/>
              <w:left w:val="nil"/>
              <w:bottom w:val="nil"/>
              <w:right w:val="nil"/>
            </w:tcBorders>
          </w:tcPr>
          <w:p w14:paraId="6E367A1E" w14:textId="25D7D7C2" w:rsidR="00D077E9" w:rsidRPr="009C1A86" w:rsidRDefault="00F56A9A" w:rsidP="00AB02A7">
            <w:pPr>
              <w:rPr>
                <w:rFonts w:ascii="Georgia Pro Light" w:hAnsi="Georgia Pro Light"/>
                <w:noProof/>
              </w:rPr>
            </w:pPr>
            <w:r w:rsidRPr="009C1A86">
              <w:rPr>
                <w:rFonts w:ascii="Georgia Pro Light" w:hAnsi="Georgia Pro Light"/>
                <w:noProof/>
                <w:lang w:bidi="es-ES"/>
              </w:rPr>
              <mc:AlternateContent>
                <mc:Choice Requires="wps">
                  <w:drawing>
                    <wp:anchor distT="0" distB="0" distL="114300" distR="114300" simplePos="0" relativeHeight="251659264" behindDoc="0" locked="0" layoutInCell="1" allowOverlap="1" wp14:anchorId="32A8A063" wp14:editId="74CDF7EE">
                      <wp:simplePos x="0" y="0"/>
                      <wp:positionH relativeFrom="column">
                        <wp:posOffset>105410</wp:posOffset>
                      </wp:positionH>
                      <wp:positionV relativeFrom="paragraph">
                        <wp:posOffset>1443355</wp:posOffset>
                      </wp:positionV>
                      <wp:extent cx="1390650"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66A63"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pt,113.65pt" to="117.8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" strokecolor="#082a75 [3215]" strokeweight="3pt"/>
                  </w:pict>
                </mc:Fallback>
              </mc:AlternateContent>
            </w:r>
            <w:r w:rsidRPr="009C1A86">
              <w:rPr>
                <w:rFonts w:ascii="Georgia Pro Light" w:hAnsi="Georgia Pro Light"/>
                <w:noProof/>
                <w:lang w:bidi="es-ES"/>
              </w:rPr>
              <mc:AlternateContent>
                <mc:Choice Requires="wps">
                  <w:drawing>
                    <wp:anchor distT="0" distB="0" distL="114300" distR="114300" simplePos="0" relativeHeight="251661312" behindDoc="1" locked="0" layoutInCell="1" allowOverlap="1" wp14:anchorId="2890DAE8" wp14:editId="0D293448">
                      <wp:simplePos x="0" y="0"/>
                      <wp:positionH relativeFrom="column">
                        <wp:posOffset>-187960</wp:posOffset>
                      </wp:positionH>
                      <wp:positionV relativeFrom="page">
                        <wp:posOffset>-673735</wp:posOffset>
                      </wp:positionV>
                      <wp:extent cx="3938905" cy="7272655"/>
                      <wp:effectExtent l="0" t="0" r="4445" b="44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7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9C5E" id="Rectángulo 3" o:spid="_x0000_s1026" alt="rectángulo blanco para texto en portada" style="position:absolute;margin-left:-14.8pt;margin-top:-53.05pt;width:310.15pt;height:57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" fillcolor="white [3212]" stroked="f" strokeweight="2pt">
                      <w10:wrap anchory="page"/>
                    </v:rect>
                  </w:pict>
                </mc:Fallback>
              </mc:AlternateContent>
            </w:r>
            <w:r w:rsidRPr="009C1A86">
              <w:rPr>
                <w:rFonts w:ascii="Georgia Pro Light" w:hAnsi="Georgia Pro Light"/>
                <w:noProof/>
                <w:lang w:bidi="es-ES"/>
              </w:rPr>
              <mc:AlternateContent>
                <mc:Choice Requires="wps">
                  <w:drawing>
                    <wp:inline distT="0" distB="0" distL="0" distR="0" wp14:anchorId="2DDB1FF0" wp14:editId="1F53EB81">
                      <wp:extent cx="3528695" cy="149352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0"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DB1FF0" id="_x0000_t202" coordsize="21600,21600" o:spt="202" path="m,l,21600r21600,l21600,xe">
                      <v:stroke joinstyle="miter"/>
                      <v:path gradientshapeok="t" o:connecttype="rect"/>
                    </v:shapetype>
                    <v:shape id="Cuadro de texto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" filled="f" stroked="f" strokeweight=".5pt">
                      <v:textbo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1"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v:textbox>
                      <w10:anchorlock/>
                    </v:shape>
                  </w:pict>
                </mc:Fallback>
              </mc:AlternateContent>
            </w:r>
          </w:p>
        </w:tc>
      </w:tr>
      <w:tr w:rsidR="00D077E9" w:rsidRPr="009C1A86" w14:paraId="02A00F66" w14:textId="77777777" w:rsidTr="00AB02A7">
        <w:trPr>
          <w:trHeight w:val="2438"/>
        </w:trPr>
        <w:tc>
          <w:tcPr>
            <w:tcW w:w="5580" w:type="dxa"/>
            <w:tcBorders>
              <w:top w:val="nil"/>
              <w:left w:val="nil"/>
              <w:bottom w:val="nil"/>
              <w:right w:val="nil"/>
            </w:tcBorders>
          </w:tcPr>
          <w:sdt>
            <w:sdtPr>
              <w:rPr>
                <w:rFonts w:ascii="Georgia Pro Light" w:hAnsi="Georgia Pro Light"/>
                <w:noProof/>
              </w:rPr>
              <w:id w:val="1080870105"/>
              <w:placeholder>
                <w:docPart w:val="952D70DE8CA740F4A27188CABE717D80"/>
              </w:placeholder>
              <w15:appearance w15:val="hidden"/>
            </w:sdtPr>
            <w:sdtEndPr/>
            <w:sdtContent>
              <w:p w14:paraId="4C8B8D51" w14:textId="0D335186" w:rsidR="00D077E9" w:rsidRPr="009C1A86" w:rsidRDefault="000747A0" w:rsidP="00AB02A7">
                <w:pPr>
                  <w:rPr>
                    <w:rFonts w:ascii="Georgia Pro Light" w:hAnsi="Georgia Pro Light"/>
                    <w:noProof/>
                  </w:rPr>
                </w:pPr>
                <w:r w:rsidRPr="009C1A86">
                  <w:rPr>
                    <w:rStyle w:val="SubttuloCar"/>
                    <w:rFonts w:ascii="Georgia Pro Light" w:hAnsi="Georgia Pro Light"/>
                    <w:b w:val="0"/>
                    <w:noProof/>
                    <w:lang w:bidi="es-ES"/>
                  </w:rPr>
                  <w:fldChar w:fldCharType="begin"/>
                </w:r>
                <w:r w:rsidRPr="009C1A86">
                  <w:rPr>
                    <w:rStyle w:val="SubttuloCar"/>
                    <w:rFonts w:ascii="Georgia Pro Light" w:hAnsi="Georgia Pro Light"/>
                    <w:b w:val="0"/>
                    <w:noProof/>
                    <w:lang w:bidi="es-ES"/>
                  </w:rPr>
                  <w:instrText xml:space="preserve"> DATE  \@ "d MMMM"  \* MERGEFORMAT </w:instrText>
                </w:r>
                <w:r w:rsidRPr="009C1A86">
                  <w:rPr>
                    <w:rStyle w:val="SubttuloCar"/>
                    <w:rFonts w:ascii="Georgia Pro Light" w:hAnsi="Georgia Pro Light"/>
                    <w:b w:val="0"/>
                    <w:noProof/>
                    <w:lang w:bidi="es-ES"/>
                  </w:rPr>
                  <w:fldChar w:fldCharType="separate"/>
                </w:r>
                <w:r w:rsidR="00382806">
                  <w:rPr>
                    <w:rStyle w:val="SubttuloCar"/>
                    <w:rFonts w:ascii="Georgia Pro Light" w:hAnsi="Georgia Pro Light"/>
                    <w:b w:val="0"/>
                    <w:noProof/>
                    <w:lang w:bidi="es-ES"/>
                  </w:rPr>
                  <w:t>2 marzo</w:t>
                </w:r>
                <w:r w:rsidRPr="009C1A86">
                  <w:rPr>
                    <w:rStyle w:val="SubttuloCar"/>
                    <w:rFonts w:ascii="Georgia Pro Light" w:hAnsi="Georgia Pro Light"/>
                    <w:b w:val="0"/>
                    <w:noProof/>
                    <w:lang w:bidi="es-ES"/>
                  </w:rPr>
                  <w:fldChar w:fldCharType="end"/>
                </w:r>
              </w:p>
            </w:sdtContent>
          </w:sdt>
          <w:p w14:paraId="7F0D6581" w14:textId="3FFC0EC2" w:rsidR="00F56A9A" w:rsidRPr="009C1A86" w:rsidRDefault="00F56A9A" w:rsidP="00AB02A7">
            <w:pPr>
              <w:rPr>
                <w:rFonts w:ascii="Georgia Pro Light" w:hAnsi="Georgia Pro Light"/>
                <w:noProof/>
              </w:rPr>
            </w:pPr>
            <w:r w:rsidRPr="009C1A86">
              <w:rPr>
                <w:rFonts w:ascii="Georgia Pro Light" w:hAnsi="Georgia Pro Light"/>
                <w:noProof/>
                <w:sz w:val="10"/>
                <w:szCs w:val="10"/>
                <w:lang w:bidi="es-ES"/>
              </w:rPr>
              <mc:AlternateContent>
                <mc:Choice Requires="wps">
                  <w:drawing>
                    <wp:inline distT="0" distB="0" distL="0" distR="0" wp14:anchorId="6A463BA1" wp14:editId="7DFD4E4E">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E8532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712E552" w14:textId="41A22754" w:rsidR="00D077E9" w:rsidRPr="009C1A86" w:rsidRDefault="00D077E9" w:rsidP="00AB02A7">
            <w:pPr>
              <w:rPr>
                <w:rFonts w:ascii="Georgia Pro Light" w:hAnsi="Georgia Pro Light"/>
                <w:noProof/>
              </w:rPr>
            </w:pPr>
            <w:r w:rsidRPr="009C1A86">
              <w:rPr>
                <w:rFonts w:ascii="Georgia Pro Light" w:hAnsi="Georgia Pro Light"/>
                <w:noProof/>
                <w:lang w:bidi="es-ES"/>
              </w:rPr>
              <w:t xml:space="preserve">Creado por: </w:t>
            </w:r>
            <w:sdt>
              <w:sdtPr>
                <w:rPr>
                  <w:rFonts w:ascii="Georgia Pro Light" w:hAnsi="Georgia Pro Light"/>
                  <w:noProof/>
                </w:rPr>
                <w:alias w:val="Su nombre"/>
                <w:tag w:val="Su nombre"/>
                <w:id w:val="-180584491"/>
                <w:placeholder>
                  <w:docPart w:val="33CA7EE999894D2698F43EDD4C2C4F79"/>
                </w:placeholder>
                <w:dataBinding w:prefixMappings="xmlns:ns0='http://schemas.microsoft.com/office/2006/coverPageProps' " w:xpath="/ns0:CoverPageProperties[1]/ns0:CompanyFax[1]" w:storeItemID="{55AF091B-3C7A-41E3-B477-F2FDAA23CFDA}"/>
                <w15:appearance w15:val="hidden"/>
                <w:text w:multiLine="1"/>
              </w:sdtPr>
              <w:sdtEndPr/>
              <w:sdtContent>
                <w:r w:rsidR="007C67EF" w:rsidRPr="009C1A86">
                  <w:rPr>
                    <w:rFonts w:ascii="Georgia Pro Light" w:hAnsi="Georgia Pro Light"/>
                    <w:noProof/>
                  </w:rPr>
                  <w:br/>
                  <w:t>Chias Maryanna</w:t>
                </w:r>
                <w:r w:rsidR="007C67EF" w:rsidRPr="009C1A86">
                  <w:rPr>
                    <w:rFonts w:ascii="Georgia Pro Light" w:hAnsi="Georgia Pro Light"/>
                    <w:noProof/>
                  </w:rPr>
                  <w:br/>
                  <w:t>Cervantes Julio</w:t>
                </w:r>
                <w:r w:rsidR="007C67EF" w:rsidRPr="009C1A86">
                  <w:rPr>
                    <w:rFonts w:ascii="Georgia Pro Light" w:hAnsi="Georgia Pro Light"/>
                    <w:noProof/>
                  </w:rPr>
                  <w:br/>
                  <w:t>Garza Gerardo Javier</w:t>
                </w:r>
              </w:sdtContent>
            </w:sdt>
          </w:p>
          <w:p w14:paraId="7AF420ED" w14:textId="77777777" w:rsidR="00D077E9" w:rsidRPr="009C1A86" w:rsidRDefault="00D077E9" w:rsidP="00AB02A7">
            <w:pPr>
              <w:rPr>
                <w:rFonts w:ascii="Georgia Pro Light" w:hAnsi="Georgia Pro Light"/>
                <w:noProof/>
                <w:sz w:val="10"/>
                <w:szCs w:val="10"/>
              </w:rPr>
            </w:pPr>
          </w:p>
        </w:tc>
      </w:tr>
    </w:tbl>
    <w:p w14:paraId="668876C1" w14:textId="272B15EF" w:rsidR="001407B2" w:rsidRPr="009C1A86" w:rsidRDefault="00DF38CC">
      <w:pPr>
        <w:spacing w:after="200"/>
        <w:rPr>
          <w:rFonts w:ascii="Georgia Pro Light" w:hAnsi="Georgia Pro Light"/>
          <w:noProof/>
          <w:lang w:bidi="es-ES"/>
        </w:rPr>
      </w:pPr>
      <w:r w:rsidRPr="009C1A86">
        <w:rPr>
          <w:rFonts w:ascii="Georgia Pro Light" w:hAnsi="Georgia Pro Light"/>
          <w:noProof/>
          <w:lang w:bidi="es-ES"/>
        </w:rPr>
        <mc:AlternateContent>
          <mc:Choice Requires="wps">
            <w:drawing>
              <wp:anchor distT="0" distB="0" distL="114300" distR="114300" simplePos="0" relativeHeight="251655168" behindDoc="1" locked="0" layoutInCell="1" allowOverlap="1" wp14:anchorId="31E5236B" wp14:editId="79B20E71">
                <wp:simplePos x="0" y="0"/>
                <wp:positionH relativeFrom="column">
                  <wp:posOffset>-787791</wp:posOffset>
                </wp:positionH>
                <wp:positionV relativeFrom="page">
                  <wp:align>bottom</wp:align>
                </wp:positionV>
                <wp:extent cx="7760970" cy="6013939"/>
                <wp:effectExtent l="0" t="0" r="0" b="635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01393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D5918" id="Rectángulo 2" o:spid="_x0000_s1026" alt="rectángulo de color" style="position:absolute;margin-left:-62.05pt;margin-top:0;width:611.1pt;height:473.55pt;z-index:-251661312;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" fillcolor="#85bde2 [1941]" stroked="f" strokeweight="2pt">
                <w10:wrap anchory="page"/>
              </v:rect>
            </w:pict>
          </mc:Fallback>
        </mc:AlternateContent>
      </w:r>
      <w:r w:rsidR="00C70D86" w:rsidRPr="009C1A86">
        <w:rPr>
          <w:rFonts w:ascii="Georgia Pro Light" w:hAnsi="Georgia Pro Light"/>
          <w:noProof/>
        </w:rPr>
        <w:drawing>
          <wp:anchor distT="0" distB="0" distL="114300" distR="114300" simplePos="0" relativeHeight="251670528" behindDoc="0" locked="0" layoutInCell="1" allowOverlap="1" wp14:anchorId="687EF283" wp14:editId="3EE0FBAA">
            <wp:simplePos x="0" y="0"/>
            <wp:positionH relativeFrom="column">
              <wp:posOffset>4753882</wp:posOffset>
            </wp:positionH>
            <wp:positionV relativeFrom="paragraph">
              <wp:posOffset>8339455</wp:posOffset>
            </wp:positionV>
            <wp:extent cx="1724660" cy="707666"/>
            <wp:effectExtent l="0" t="0" r="0" b="0"/>
            <wp:wrapNone/>
            <wp:docPr id="21" name="Imagen 21" descr="Mediateca: Imágenes, Logos y otros Recursos | 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teca: Imágenes, Logos y otros Recursos | UNI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27" r="50145" b="37817"/>
                    <a:stretch/>
                  </pic:blipFill>
                  <pic:spPr bwMode="auto">
                    <a:xfrm>
                      <a:off x="0" y="0"/>
                      <a:ext cx="1724660" cy="7076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7E9" w:rsidRPr="009C1A86">
        <w:rPr>
          <w:rFonts w:ascii="Georgia Pro Light" w:hAnsi="Georgia Pro Light"/>
          <w:noProof/>
          <w:lang w:bidi="es-ES"/>
        </w:rPr>
        <w:br w:type="page"/>
      </w:r>
    </w:p>
    <w:p w14:paraId="08137ED8" w14:textId="7C914609" w:rsidR="00D077E9" w:rsidRPr="009C1A86" w:rsidRDefault="009F4207" w:rsidP="009C1A86">
      <w:pPr>
        <w:pStyle w:val="Ttulo1"/>
        <w:rPr>
          <w:rFonts w:ascii="Georgia Pro Light" w:hAnsi="Georgia Pro Light"/>
        </w:rPr>
      </w:pPr>
      <w:r w:rsidRPr="009C1A86">
        <w:rPr>
          <w:rFonts w:ascii="Georgia Pro Light" w:hAnsi="Georgia Pro Light"/>
        </w:rPr>
        <w:lastRenderedPageBreak/>
        <w:t>INTRODUCCIÓN</w:t>
      </w:r>
    </w:p>
    <w:p w14:paraId="28BD51EA" w14:textId="77777777" w:rsidR="00D25816" w:rsidRPr="009C1A86" w:rsidRDefault="00D25816" w:rsidP="00D25816">
      <w:pPr>
        <w:spacing w:line="360" w:lineRule="auto"/>
        <w:jc w:val="center"/>
        <w:rPr>
          <w:rFonts w:ascii="Georgia Pro Light" w:hAnsi="Georgia Pro Light"/>
          <w:noProof/>
          <w:sz w:val="22"/>
        </w:rPr>
      </w:pPr>
    </w:p>
    <w:p w14:paraId="113F497F" w14:textId="760DB738" w:rsidR="00EB3D50" w:rsidRPr="009C1A86" w:rsidRDefault="00C14460" w:rsidP="00382806">
      <w:pPr>
        <w:spacing w:line="360" w:lineRule="auto"/>
        <w:jc w:val="both"/>
        <w:rPr>
          <w:rFonts w:ascii="Georgia Pro Light" w:hAnsi="Georgia Pro Light"/>
          <w:b w:val="0"/>
          <w:bCs/>
          <w:noProof/>
          <w:sz w:val="22"/>
        </w:rPr>
      </w:pPr>
      <w:r w:rsidRPr="009C1A86">
        <w:rPr>
          <w:rFonts w:ascii="Georgia Pro Light" w:hAnsi="Georgia Pro Light"/>
          <w:b w:val="0"/>
          <w:bCs/>
          <w:noProof/>
          <w:sz w:val="22"/>
        </w:rPr>
        <w:t>E</w:t>
      </w:r>
      <w:r w:rsidR="00382806">
        <w:rPr>
          <w:rFonts w:ascii="Georgia Pro Light" w:hAnsi="Georgia Pro Light"/>
          <w:b w:val="0"/>
          <w:bCs/>
          <w:noProof/>
          <w:sz w:val="22"/>
        </w:rPr>
        <w:t>n esta actividad el reto era hacer un grafico sin utilizar barras, plots o pies, por lo cual se decidio mantener gran parte del codigo ya realizado en clase, para no desviarnos del objetivo.</w:t>
      </w:r>
    </w:p>
    <w:p w14:paraId="2C92F2F5" w14:textId="1C7F669D" w:rsidR="005F48B6" w:rsidRPr="009C1A86" w:rsidRDefault="005F48B6" w:rsidP="005F390C">
      <w:pPr>
        <w:spacing w:line="360" w:lineRule="auto"/>
        <w:jc w:val="both"/>
        <w:rPr>
          <w:rFonts w:ascii="Georgia Pro Light" w:hAnsi="Georgia Pro Light"/>
          <w:b w:val="0"/>
          <w:bCs/>
          <w:noProof/>
          <w:sz w:val="22"/>
        </w:rPr>
      </w:pPr>
    </w:p>
    <w:p w14:paraId="5E90650F" w14:textId="6481C9FD" w:rsidR="005F48B6" w:rsidRPr="009C1A86" w:rsidRDefault="005F48B6" w:rsidP="005F390C">
      <w:pPr>
        <w:spacing w:line="360" w:lineRule="auto"/>
        <w:jc w:val="both"/>
        <w:rPr>
          <w:rFonts w:ascii="Georgia Pro Light" w:hAnsi="Georgia Pro Light"/>
          <w:b w:val="0"/>
          <w:bCs/>
          <w:noProof/>
          <w:sz w:val="22"/>
        </w:rPr>
      </w:pPr>
    </w:p>
    <w:p w14:paraId="40BC2695" w14:textId="0114CA98" w:rsidR="009C1A8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bookmarkStart w:id="1" w:name="_Toc58243467"/>
      <w:r w:rsidRPr="005147CD">
        <w:rPr>
          <w:rFonts w:ascii="Georgia Pro Light" w:hAnsi="Georgia Pro Light"/>
          <w:b/>
          <w:bCs/>
          <w:noProof/>
          <w14:shadow w14:blurRad="50800" w14:dist="38100" w14:dir="13500000" w14:sx="100000" w14:sy="100000" w14:kx="0" w14:ky="0" w14:algn="br">
            <w14:srgbClr w14:val="000000">
              <w14:alpha w14:val="60000"/>
            </w14:srgbClr>
          </w14:shadow>
        </w:rPr>
        <w:t>Actividad</w:t>
      </w:r>
      <w:bookmarkEnd w:id="1"/>
    </w:p>
    <w:p w14:paraId="48A15DA9" w14:textId="77777777" w:rsidR="00110061" w:rsidRDefault="00110061" w:rsidP="00110061">
      <w:pPr>
        <w:spacing w:after="200" w:line="360" w:lineRule="auto"/>
        <w:rPr>
          <w:rFonts w:ascii="Georgia Pro Light" w:hAnsi="Georgia Pro Light" w:cs="Arial"/>
          <w:b w:val="0"/>
          <w:bCs/>
          <w:sz w:val="22"/>
        </w:rPr>
      </w:pPr>
    </w:p>
    <w:p w14:paraId="6B532F77" w14:textId="4BA4AA32" w:rsidR="00382806" w:rsidRDefault="00382806" w:rsidP="00382806">
      <w:pPr>
        <w:spacing w:line="360" w:lineRule="auto"/>
        <w:jc w:val="both"/>
        <w:rPr>
          <w:rFonts w:ascii="Georgia" w:eastAsia="Calibri" w:hAnsi="Georgia"/>
          <w:sz w:val="22"/>
        </w:rPr>
      </w:pPr>
      <w:r w:rsidRPr="00382806">
        <w:rPr>
          <w:rFonts w:ascii="Georgia Pro Light" w:hAnsi="Georgia Pro Light"/>
          <w:b w:val="0"/>
          <w:bCs/>
          <w:noProof/>
          <w:sz w:val="22"/>
        </w:rPr>
        <w:t>En esta actividad tienes que generar una visualización con dos gráficos, que no sean gráficos de barras, de dispersión o de tarta. Los gráficos tienen que incluir algún tipo de animación e interacción</w:t>
      </w:r>
      <w:r w:rsidRPr="00EC7FC8">
        <w:rPr>
          <w:rFonts w:ascii="Georgia" w:eastAsia="Calibri" w:hAnsi="Georgia"/>
          <w:sz w:val="22"/>
        </w:rPr>
        <w:t xml:space="preserve"> </w:t>
      </w:r>
      <w:r w:rsidRPr="00382806">
        <w:rPr>
          <w:rFonts w:ascii="Georgia Pro Light" w:hAnsi="Georgia Pro Light"/>
          <w:b w:val="0"/>
          <w:bCs/>
          <w:noProof/>
          <w:sz w:val="22"/>
        </w:rPr>
        <w:t>con</w:t>
      </w:r>
      <w:r w:rsidRPr="00EC7FC8">
        <w:rPr>
          <w:rFonts w:ascii="Georgia" w:eastAsia="Calibri" w:hAnsi="Georgia"/>
          <w:sz w:val="22"/>
        </w:rPr>
        <w:t xml:space="preserve"> </w:t>
      </w:r>
      <w:r w:rsidRPr="00382806">
        <w:rPr>
          <w:rFonts w:ascii="Georgia Pro Light" w:hAnsi="Georgia Pro Light"/>
          <w:b w:val="0"/>
          <w:bCs/>
          <w:noProof/>
          <w:sz w:val="22"/>
        </w:rPr>
        <w:t>los</w:t>
      </w:r>
      <w:r w:rsidRPr="00EC7FC8">
        <w:rPr>
          <w:rFonts w:ascii="Georgia" w:eastAsia="Calibri" w:hAnsi="Georgia"/>
          <w:sz w:val="22"/>
        </w:rPr>
        <w:t xml:space="preserve"> </w:t>
      </w:r>
      <w:r w:rsidRPr="00382806">
        <w:rPr>
          <w:rFonts w:ascii="Georgia Pro Light" w:hAnsi="Georgia Pro Light"/>
          <w:b w:val="0"/>
          <w:bCs/>
          <w:noProof/>
          <w:sz w:val="22"/>
        </w:rPr>
        <w:t>usuarios</w:t>
      </w:r>
      <w:r w:rsidRPr="00EC7FC8">
        <w:rPr>
          <w:rFonts w:ascii="Georgia" w:eastAsia="Calibri" w:hAnsi="Georgia"/>
          <w:sz w:val="22"/>
        </w:rPr>
        <w:t>.</w:t>
      </w:r>
    </w:p>
    <w:p w14:paraId="07221A15" w14:textId="77777777" w:rsidR="00382806" w:rsidRPr="00EC7FC8" w:rsidRDefault="00382806" w:rsidP="00382806">
      <w:pPr>
        <w:spacing w:line="360" w:lineRule="auto"/>
        <w:jc w:val="both"/>
        <w:rPr>
          <w:rFonts w:ascii="Georgia" w:eastAsia="Calibri" w:hAnsi="Georgia"/>
          <w:sz w:val="22"/>
        </w:rPr>
      </w:pPr>
    </w:p>
    <w:p w14:paraId="4F952E88" w14:textId="233C8E9B" w:rsidR="00D731E4"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Proceso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el Trabajo</w:t>
      </w:r>
    </w:p>
    <w:p w14:paraId="385A42C3" w14:textId="11BAC23F" w:rsidR="00DB5560" w:rsidRDefault="00382806" w:rsidP="00AA7D42">
      <w:pPr>
        <w:spacing w:after="200" w:line="360" w:lineRule="auto"/>
        <w:jc w:val="both"/>
        <w:rPr>
          <w:rFonts w:ascii="Georgia Pro Light" w:hAnsi="Georgia Pro Light"/>
          <w:b w:val="0"/>
          <w:bCs/>
          <w:noProof/>
          <w:sz w:val="22"/>
        </w:rPr>
      </w:pPr>
      <w:r>
        <w:rPr>
          <w:rFonts w:ascii="Georgia Pro Light" w:hAnsi="Georgia Pro Light"/>
          <w:b w:val="0"/>
          <w:bCs/>
          <w:noProof/>
          <w:sz w:val="22"/>
        </w:rPr>
        <w:t>Se decidio integrar nuevos datos al trabajo previamente realizado en clase y que tuvieran algun sentido de ser, inicialmente teniamos muchas ideas desde moving averange y bandas de bolinger, pero nos topamos con algo que no pudimos avanzar y eso fue crear una ventana o window over sin que fallara ya que el hecho de los nulos en el codigo nos causaban bastantes problemas, al final decidimos hacer una comparativa sencilla de rendimientos entre el st</w:t>
      </w:r>
      <w:r w:rsidR="00DB0332">
        <w:rPr>
          <w:rFonts w:ascii="Georgia Pro Light" w:hAnsi="Georgia Pro Light"/>
          <w:b w:val="0"/>
          <w:bCs/>
          <w:noProof/>
          <w:sz w:val="22"/>
        </w:rPr>
        <w:t>a</w:t>
      </w:r>
      <w:r>
        <w:rPr>
          <w:rFonts w:ascii="Georgia Pro Light" w:hAnsi="Georgia Pro Light"/>
          <w:b w:val="0"/>
          <w:bCs/>
          <w:noProof/>
          <w:sz w:val="22"/>
        </w:rPr>
        <w:t>ndar and poors 500 y el desempeño de cada accion dando el valor de que invertir apropiadamente es mejor que el conglomerado de un fondo.</w:t>
      </w:r>
    </w:p>
    <w:p w14:paraId="3B99D27E" w14:textId="77777777" w:rsidR="0022165D" w:rsidRPr="008C3ED5" w:rsidRDefault="0022165D" w:rsidP="00AA7D42">
      <w:pPr>
        <w:spacing w:after="200" w:line="360" w:lineRule="auto"/>
        <w:jc w:val="both"/>
        <w:rPr>
          <w:rFonts w:ascii="Georgia Pro Light" w:hAnsi="Georgia Pro Light"/>
          <w:b w:val="0"/>
          <w:bCs/>
          <w:noProof/>
          <w:sz w:val="22"/>
        </w:rPr>
      </w:pPr>
    </w:p>
    <w:p w14:paraId="12CCF7A5" w14:textId="6CDEE52F" w:rsidR="00DB5560"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Función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e Integrantes </w:t>
      </w:r>
    </w:p>
    <w:p w14:paraId="6F47BE1A" w14:textId="78EFF69C"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Gerardo Garza – Modificación del código de d3 y </w:t>
      </w:r>
      <w:r w:rsidR="00DB0332">
        <w:rPr>
          <w:rFonts w:ascii="Georgia Pro Light" w:hAnsi="Georgia Pro Light"/>
          <w:b w:val="0"/>
          <w:bCs/>
          <w:noProof/>
          <w:sz w:val="22"/>
        </w:rPr>
        <w:t>html</w:t>
      </w:r>
    </w:p>
    <w:p w14:paraId="3FFCC7D5" w14:textId="1D0377B4"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Maryanna Chias – búsqueda en </w:t>
      </w:r>
      <w:r w:rsidR="00382806">
        <w:rPr>
          <w:rFonts w:ascii="Georgia Pro Light" w:hAnsi="Georgia Pro Light"/>
          <w:b w:val="0"/>
          <w:bCs/>
          <w:noProof/>
          <w:sz w:val="22"/>
        </w:rPr>
        <w:t>los problemas del codigo y bindador de soluciones, ademas de descargar la informacion de yahoo finance para el desempeño del  SPY500</w:t>
      </w:r>
    </w:p>
    <w:p w14:paraId="0FB98B1C" w14:textId="46E42140" w:rsidR="009C1A86" w:rsidRDefault="006B4587" w:rsidP="009C1A86">
      <w:pPr>
        <w:rPr>
          <w:rFonts w:ascii="Georgia Pro Light" w:hAnsi="Georgia Pro Light"/>
        </w:rPr>
      </w:pPr>
      <w:r w:rsidRPr="006B4587">
        <w:rPr>
          <w:rFonts w:ascii="Georgia Pro Light" w:hAnsi="Georgia Pro Light"/>
          <w:b w:val="0"/>
          <w:bCs/>
          <w:noProof/>
          <w:sz w:val="22"/>
        </w:rPr>
        <w:t xml:space="preserve">Julio Cervantes – </w:t>
      </w:r>
      <w:r w:rsidR="00382806">
        <w:rPr>
          <w:rFonts w:ascii="Georgia Pro Light" w:hAnsi="Georgia Pro Light"/>
          <w:b w:val="0"/>
          <w:bCs/>
          <w:noProof/>
          <w:sz w:val="22"/>
        </w:rPr>
        <w:t>Apoyo con ideas ante los problemas asi como comprencion del codigo</w:t>
      </w:r>
      <w:r w:rsidR="00DB0332">
        <w:rPr>
          <w:rFonts w:ascii="Georgia Pro Light" w:hAnsi="Georgia Pro Light"/>
          <w:b w:val="0"/>
          <w:bCs/>
          <w:noProof/>
          <w:sz w:val="22"/>
        </w:rPr>
        <w:t>.</w:t>
      </w:r>
      <w:r>
        <w:rPr>
          <w:rFonts w:ascii="Georgia Pro Light" w:hAnsi="Georgia Pro Light"/>
        </w:rPr>
        <w:br w:type="textWrapping" w:clear="all"/>
      </w:r>
    </w:p>
    <w:p w14:paraId="2CF6C429" w14:textId="77777777" w:rsidR="00591064" w:rsidRPr="009C1A86" w:rsidRDefault="00591064" w:rsidP="009C1A86">
      <w:pPr>
        <w:rPr>
          <w:rFonts w:ascii="Georgia Pro Light" w:hAnsi="Georgia Pro Light"/>
        </w:rPr>
      </w:pPr>
    </w:p>
    <w:p w14:paraId="7EB8E1C3" w14:textId="05CFE086" w:rsidR="009C1A86" w:rsidRPr="009C1A86" w:rsidRDefault="009C1A86"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Resumen </w:t>
      </w:r>
      <w:r w:rsidR="002E155A">
        <w:rPr>
          <w:rFonts w:ascii="Georgia Pro Light" w:hAnsi="Georgia Pro Light"/>
          <w:b/>
          <w:bCs/>
          <w:noProof/>
          <w14:shadow w14:blurRad="50800" w14:dist="38100" w14:dir="13500000" w14:sx="100000" w14:sy="100000" w14:kx="0" w14:ky="0" w14:algn="br">
            <w14:srgbClr w14:val="000000">
              <w14:alpha w14:val="60000"/>
            </w14:srgbClr>
          </w14:shadow>
        </w:rPr>
        <w:t>Ejecutivo</w:t>
      </w:r>
    </w:p>
    <w:p w14:paraId="60756F74" w14:textId="14418FE2" w:rsidR="00C04D98" w:rsidRDefault="00C04D98" w:rsidP="00C04D98">
      <w:pPr>
        <w:pStyle w:val="Contenido"/>
        <w:spacing w:line="240" w:lineRule="auto"/>
        <w:rPr>
          <w:rFonts w:ascii="Georgia Pro Light" w:hAnsi="Georgia Pro Light"/>
          <w:sz w:val="22"/>
        </w:rPr>
      </w:pPr>
    </w:p>
    <w:p w14:paraId="7731F91A" w14:textId="15F9C9CF" w:rsidR="00DB0332" w:rsidRDefault="00110061" w:rsidP="00110061">
      <w:pPr>
        <w:pStyle w:val="Contenido"/>
        <w:spacing w:line="240" w:lineRule="auto"/>
        <w:rPr>
          <w:rFonts w:ascii="Georgia Pro Light" w:hAnsi="Georgia Pro Light"/>
          <w:sz w:val="22"/>
        </w:rPr>
      </w:pPr>
      <w:r w:rsidRPr="00110061">
        <w:rPr>
          <w:rFonts w:ascii="Georgia Pro Light" w:hAnsi="Georgia Pro Light"/>
          <w:sz w:val="22"/>
        </w:rPr>
        <w:t>E</w:t>
      </w:r>
      <w:r>
        <w:rPr>
          <w:rFonts w:ascii="Georgia Pro Light" w:hAnsi="Georgia Pro Light"/>
          <w:sz w:val="22"/>
        </w:rPr>
        <w:t>l</w:t>
      </w:r>
      <w:r w:rsidRPr="00110061">
        <w:rPr>
          <w:rFonts w:ascii="Georgia Pro Light" w:hAnsi="Georgia Pro Light"/>
          <w:sz w:val="22"/>
        </w:rPr>
        <w:t xml:space="preserve"> </w:t>
      </w:r>
      <w:proofErr w:type="spellStart"/>
      <w:r w:rsidRPr="00110061">
        <w:rPr>
          <w:rFonts w:ascii="Georgia Pro Light" w:hAnsi="Georgia Pro Light"/>
          <w:sz w:val="22"/>
        </w:rPr>
        <w:t>dataset</w:t>
      </w:r>
      <w:proofErr w:type="spellEnd"/>
      <w:r w:rsidRPr="00110061">
        <w:rPr>
          <w:rFonts w:ascii="Georgia Pro Light" w:hAnsi="Georgia Pro Light"/>
          <w:sz w:val="22"/>
        </w:rPr>
        <w:t xml:space="preserve"> </w:t>
      </w:r>
      <w:r w:rsidR="00DB0332">
        <w:rPr>
          <w:rFonts w:ascii="Georgia Pro Light" w:hAnsi="Georgia Pro Light"/>
          <w:sz w:val="22"/>
        </w:rPr>
        <w:t>comparativo a los datos ya existentes se utilizó:</w:t>
      </w:r>
    </w:p>
    <w:p w14:paraId="320DFE6F" w14:textId="77777777" w:rsidR="00DB0332" w:rsidRDefault="00DB0332" w:rsidP="00110061">
      <w:pPr>
        <w:pStyle w:val="Contenido"/>
        <w:spacing w:line="240" w:lineRule="auto"/>
        <w:rPr>
          <w:rFonts w:ascii="Georgia Pro Light" w:hAnsi="Georgia Pro Light"/>
          <w:sz w:val="22"/>
        </w:rPr>
      </w:pPr>
    </w:p>
    <w:p w14:paraId="537D1A4B" w14:textId="532E4B5D" w:rsidR="00110061" w:rsidRDefault="00DB0332" w:rsidP="00110061">
      <w:pPr>
        <w:pStyle w:val="Contenido"/>
        <w:spacing w:line="240" w:lineRule="auto"/>
        <w:rPr>
          <w:rFonts w:ascii="Georgia Pro Light" w:hAnsi="Georgia Pro Light"/>
          <w:sz w:val="22"/>
        </w:rPr>
      </w:pPr>
      <w:r w:rsidRPr="00DB0332">
        <w:rPr>
          <w:rFonts w:ascii="Georgia Pro Light" w:hAnsi="Georgia Pro Light"/>
          <w:sz w:val="22"/>
        </w:rPr>
        <w:t>https://finance.yahoo.com/quote/SPY/history?period1=1577836800&amp;period2=1598227200&amp;interval=1d&amp;filter=history&amp;frequency=1d&amp;includeAdjustedClose=true</w:t>
      </w:r>
    </w:p>
    <w:p w14:paraId="409B0619" w14:textId="7DC48683" w:rsidR="00110061" w:rsidRDefault="00110061" w:rsidP="00110061">
      <w:pPr>
        <w:pStyle w:val="Contenido"/>
        <w:spacing w:line="240" w:lineRule="auto"/>
        <w:rPr>
          <w:rFonts w:ascii="Georgia Pro Light" w:hAnsi="Georgia Pro Light"/>
          <w:sz w:val="22"/>
        </w:rPr>
      </w:pPr>
    </w:p>
    <w:p w14:paraId="77694B71" w14:textId="20E77934" w:rsidR="00DB0332" w:rsidRDefault="00DB0332" w:rsidP="00110061">
      <w:pPr>
        <w:pStyle w:val="Contenido"/>
        <w:spacing w:line="240" w:lineRule="auto"/>
        <w:rPr>
          <w:rFonts w:ascii="Georgia Pro Light" w:hAnsi="Georgia Pro Light"/>
          <w:sz w:val="22"/>
        </w:rPr>
      </w:pPr>
      <w:r>
        <w:rPr>
          <w:rFonts w:ascii="Georgia Pro Light" w:hAnsi="Georgia Pro Light"/>
          <w:sz w:val="22"/>
        </w:rPr>
        <w:t>Se transformaron los datos a rendimiento en base a una idea que pasaría si yo hubiera invertido en cada una de estas empresas al inicio del periodo de datos. Con esa pregunta creamos el grafico.</w:t>
      </w:r>
    </w:p>
    <w:p w14:paraId="1B4BF6BE" w14:textId="4C459F41" w:rsidR="00A35EB9" w:rsidRDefault="00A35EB9" w:rsidP="00A35EB9">
      <w:pPr>
        <w:jc w:val="center"/>
        <w:rPr>
          <w:rFonts w:ascii="Georgia Pro Light" w:hAnsi="Georgia Pro Light"/>
          <w:sz w:val="24"/>
          <w:szCs w:val="20"/>
        </w:rPr>
      </w:pPr>
    </w:p>
    <w:p w14:paraId="25FB5E5A" w14:textId="0A44DC5B" w:rsidR="00A35EB9" w:rsidRDefault="00A35EB9" w:rsidP="00A35EB9">
      <w:pPr>
        <w:jc w:val="center"/>
        <w:rPr>
          <w:rFonts w:ascii="Georgia Pro Light" w:hAnsi="Georgia Pro Light"/>
          <w:sz w:val="24"/>
          <w:szCs w:val="20"/>
        </w:rPr>
      </w:pPr>
    </w:p>
    <w:p w14:paraId="674265C2" w14:textId="77777777" w:rsidR="000A5F71" w:rsidRDefault="000A5F71" w:rsidP="00A35EB9">
      <w:pPr>
        <w:jc w:val="center"/>
        <w:rPr>
          <w:rFonts w:ascii="Georgia Pro Light" w:hAnsi="Georgia Pro Light"/>
          <w:sz w:val="24"/>
          <w:szCs w:val="20"/>
        </w:rPr>
      </w:pPr>
    </w:p>
    <w:p w14:paraId="2A915E9A" w14:textId="77777777" w:rsidR="000A5F71" w:rsidRDefault="000A5F71" w:rsidP="00A35EB9">
      <w:pPr>
        <w:jc w:val="center"/>
        <w:rPr>
          <w:rFonts w:ascii="Georgia Pro Light" w:hAnsi="Georgia Pro Light"/>
          <w:sz w:val="24"/>
          <w:szCs w:val="20"/>
        </w:rPr>
      </w:pPr>
    </w:p>
    <w:p w14:paraId="2899499D" w14:textId="77777777" w:rsidR="000A5F71" w:rsidRDefault="000A5F71" w:rsidP="00A35EB9">
      <w:pPr>
        <w:jc w:val="center"/>
        <w:rPr>
          <w:rFonts w:ascii="Georgia Pro Light" w:hAnsi="Georgia Pro Light"/>
          <w:sz w:val="24"/>
          <w:szCs w:val="20"/>
        </w:rPr>
      </w:pPr>
    </w:p>
    <w:p w14:paraId="5CBFB842" w14:textId="77777777" w:rsidR="000A5F71" w:rsidRDefault="000A5F71" w:rsidP="00A35EB9">
      <w:pPr>
        <w:jc w:val="center"/>
        <w:rPr>
          <w:rFonts w:ascii="Georgia Pro Light" w:hAnsi="Georgia Pro Light"/>
          <w:sz w:val="24"/>
          <w:szCs w:val="20"/>
        </w:rPr>
      </w:pPr>
    </w:p>
    <w:p w14:paraId="783E0033" w14:textId="77777777" w:rsidR="000A5F71" w:rsidRDefault="000A5F71" w:rsidP="00A35EB9">
      <w:pPr>
        <w:jc w:val="center"/>
        <w:rPr>
          <w:rFonts w:ascii="Georgia Pro Light" w:hAnsi="Georgia Pro Light"/>
          <w:sz w:val="24"/>
          <w:szCs w:val="20"/>
        </w:rPr>
      </w:pPr>
    </w:p>
    <w:p w14:paraId="7D1254A5" w14:textId="77777777" w:rsidR="00A35EB9" w:rsidRDefault="00A35EB9" w:rsidP="009C1A86">
      <w:pPr>
        <w:rPr>
          <w:rFonts w:ascii="Georgia Pro Light" w:hAnsi="Georgia Pro Light"/>
          <w:b w:val="0"/>
          <w:bCs/>
          <w:sz w:val="22"/>
        </w:rPr>
      </w:pPr>
    </w:p>
    <w:p w14:paraId="04A77D60" w14:textId="69B609B9" w:rsidR="00EB3D50"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Conclusiones</w:t>
      </w:r>
    </w:p>
    <w:p w14:paraId="00D2E70E" w14:textId="24CC95E1" w:rsidR="00CC3553" w:rsidRDefault="00DB0332" w:rsidP="00CC3553">
      <w:pPr>
        <w:spacing w:after="200" w:line="360" w:lineRule="auto"/>
        <w:jc w:val="both"/>
        <w:rPr>
          <w:rFonts w:ascii="Georgia Pro Light" w:hAnsi="Georgia Pro Light"/>
          <w:b w:val="0"/>
          <w:bCs/>
          <w:noProof/>
          <w:sz w:val="22"/>
        </w:rPr>
      </w:pPr>
      <w:r>
        <w:rPr>
          <w:rFonts w:ascii="Georgia Pro Light" w:hAnsi="Georgia Pro Light"/>
          <w:b w:val="0"/>
          <w:bCs/>
          <w:noProof/>
          <w:sz w:val="22"/>
        </w:rPr>
        <w:t>D3 es complicado pero emocionante a la vez ya que te permite hacer todo, sin embargo el tiempo requerido para diseñar y crear un grafico para alguien fuera de practica toma bastante tiempo y mas cuando te encuentras con problemas dificiles de resolver, leer codigo externo no siempre es viable o funcional para lo que tienes ya implementado y debes entender bastante bien tu codigo para poderlo implementar</w:t>
      </w:r>
      <w:r w:rsidR="00BF5ECC">
        <w:rPr>
          <w:rFonts w:ascii="Georgia Pro Light" w:hAnsi="Georgia Pro Light"/>
          <w:b w:val="0"/>
          <w:bCs/>
          <w:noProof/>
          <w:sz w:val="22"/>
        </w:rPr>
        <w:t xml:space="preserve"> asi como comprender que hay codigo viejo con funciones que cambiaron de nombre</w:t>
      </w:r>
      <w:r w:rsidR="00F458CA">
        <w:rPr>
          <w:rFonts w:ascii="Georgia Pro Light" w:hAnsi="Georgia Pro Light"/>
          <w:b w:val="0"/>
          <w:bCs/>
          <w:noProof/>
          <w:sz w:val="22"/>
        </w:rPr>
        <w:t xml:space="preserve"> y como es un codigo de mediano-bajo nivel debes practicar y practicar para mejorar</w:t>
      </w:r>
      <w:r>
        <w:rPr>
          <w:rFonts w:ascii="Georgia Pro Light" w:hAnsi="Georgia Pro Light"/>
          <w:b w:val="0"/>
          <w:bCs/>
          <w:noProof/>
          <w:sz w:val="22"/>
        </w:rPr>
        <w:t>.</w:t>
      </w:r>
    </w:p>
    <w:p w14:paraId="3E5085DD" w14:textId="77777777" w:rsidR="001A0D32" w:rsidRPr="009C1A86" w:rsidRDefault="001A0D32" w:rsidP="00CC3553">
      <w:pPr>
        <w:spacing w:after="200" w:line="360" w:lineRule="auto"/>
        <w:jc w:val="both"/>
        <w:rPr>
          <w:rFonts w:ascii="Georgia Pro Light" w:hAnsi="Georgia Pro Light"/>
          <w:b w:val="0"/>
          <w:bCs/>
          <w:noProof/>
          <w:sz w:val="22"/>
        </w:rPr>
      </w:pPr>
    </w:p>
    <w:p w14:paraId="41BDD1F3" w14:textId="3AA13E11" w:rsidR="00011CC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Github</w:t>
      </w:r>
    </w:p>
    <w:p w14:paraId="4D542F6C" w14:textId="18A04E91" w:rsidR="00635DF1" w:rsidRDefault="00DB0332" w:rsidP="007351C2">
      <w:pPr>
        <w:spacing w:after="200"/>
        <w:jc w:val="both"/>
        <w:rPr>
          <w:rFonts w:ascii="Georgia Pro Light" w:hAnsi="Georgia Pro Light"/>
          <w:b w:val="0"/>
          <w:bCs/>
          <w:noProof/>
          <w:sz w:val="22"/>
        </w:rPr>
      </w:pPr>
      <w:hyperlink r:id="rId13" w:history="1">
        <w:r w:rsidRPr="00F41EDD">
          <w:rPr>
            <w:rStyle w:val="Hipervnculo"/>
            <w:rFonts w:ascii="Georgia Pro Light" w:hAnsi="Georgia Pro Light"/>
            <w:b w:val="0"/>
            <w:bCs/>
            <w:noProof/>
            <w:sz w:val="22"/>
          </w:rPr>
          <w:t>https://github.com/Gerazergs/Tarea_visualizacion_d3-III-</w:t>
        </w:r>
      </w:hyperlink>
    </w:p>
    <w:p w14:paraId="2F0A3901" w14:textId="6E6795A8" w:rsidR="00635DF1" w:rsidRDefault="00635DF1" w:rsidP="007351C2">
      <w:pPr>
        <w:spacing w:after="200"/>
        <w:jc w:val="both"/>
        <w:rPr>
          <w:rFonts w:ascii="Georgia Pro Light" w:hAnsi="Georgia Pro Light"/>
          <w:b w:val="0"/>
          <w:bCs/>
          <w:noProof/>
          <w:sz w:val="22"/>
        </w:rPr>
      </w:pPr>
    </w:p>
    <w:p w14:paraId="16E53D74" w14:textId="77777777" w:rsidR="00BC0DB5" w:rsidRPr="009C1A86" w:rsidRDefault="00BC0DB5" w:rsidP="007351C2">
      <w:pPr>
        <w:spacing w:after="200"/>
        <w:jc w:val="both"/>
        <w:rPr>
          <w:rFonts w:ascii="Georgia Pro Light" w:hAnsi="Georgia Pro Light"/>
          <w:b w:val="0"/>
          <w:bCs/>
          <w:noProof/>
          <w:sz w:val="22"/>
        </w:rPr>
      </w:pPr>
    </w:p>
    <w:p w14:paraId="6E7B7D4E" w14:textId="194B261D" w:rsidR="00DB2C33"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Bibliografía</w:t>
      </w:r>
    </w:p>
    <w:p w14:paraId="1378DCB0" w14:textId="2BF594F9" w:rsidR="000A5F71" w:rsidRPr="00CC3553" w:rsidRDefault="00CC3553" w:rsidP="005147CD">
      <w:pPr>
        <w:pStyle w:val="NormalWeb"/>
        <w:spacing w:line="480" w:lineRule="auto"/>
        <w:rPr>
          <w:rFonts w:ascii="Georgia Pro Light" w:hAnsi="Georgia Pro Light"/>
          <w:bCs/>
          <w:noProof/>
          <w:sz w:val="22"/>
        </w:rPr>
      </w:pPr>
      <w:r w:rsidRPr="00CC3553">
        <w:rPr>
          <w:rFonts w:ascii="Georgia Pro Light" w:eastAsiaTheme="minorEastAsia" w:hAnsi="Georgia Pro Light" w:cstheme="minorBidi"/>
          <w:bCs/>
          <w:color w:val="082A75" w:themeColor="text2"/>
          <w:sz w:val="22"/>
          <w:szCs w:val="22"/>
          <w:lang w:val="en-US" w:eastAsia="en-US"/>
        </w:rPr>
        <w:t xml:space="preserve">d3noob.org. (2013, June 1). D3-Tips-and-Tricks-Latest. Https://Github.Com. </w:t>
      </w:r>
      <w:hyperlink r:id="rId14" w:history="1">
        <w:r w:rsidRPr="00C95B33">
          <w:rPr>
            <w:rStyle w:val="Hipervnculo"/>
            <w:rFonts w:ascii="Georgia Pro Light" w:eastAsiaTheme="minorEastAsia" w:hAnsi="Georgia Pro Light" w:cstheme="minorBidi"/>
            <w:bCs/>
            <w:sz w:val="22"/>
            <w:szCs w:val="22"/>
            <w:lang w:val="en-US" w:eastAsia="en-US"/>
          </w:rPr>
          <w:t>https://github.com/d3noob/D3-Tips-and-Tricks/blob/master/D3-Tips-and-Tricks-Latest.pdf</w:t>
        </w:r>
      </w:hyperlink>
    </w:p>
    <w:p w14:paraId="0BA699A1" w14:textId="260B6BCA" w:rsidR="00CC3553" w:rsidRPr="00CC3553" w:rsidRDefault="00CC3553" w:rsidP="00CC3553">
      <w:pPr>
        <w:pStyle w:val="NormalWeb"/>
        <w:tabs>
          <w:tab w:val="left" w:pos="6825"/>
        </w:tabs>
        <w:spacing w:line="480" w:lineRule="auto"/>
        <w:ind w:left="720"/>
        <w:rPr>
          <w:rFonts w:ascii="Georgia Pro Light" w:hAnsi="Georgia Pro Light"/>
          <w:bCs/>
          <w:noProof/>
          <w:sz w:val="22"/>
        </w:rPr>
      </w:pPr>
      <w:r>
        <w:rPr>
          <w:rFonts w:ascii="Georgia Pro Light" w:hAnsi="Georgia Pro Light"/>
          <w:bCs/>
          <w:noProof/>
          <w:sz w:val="22"/>
        </w:rPr>
        <w:tab/>
      </w:r>
    </w:p>
    <w:sectPr w:rsidR="00CC3553" w:rsidRPr="00CC3553"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59C6E" w14:textId="77777777" w:rsidR="001A431C" w:rsidRDefault="001A431C">
      <w:r>
        <w:separator/>
      </w:r>
    </w:p>
    <w:p w14:paraId="6A4F1774" w14:textId="77777777" w:rsidR="001A431C" w:rsidRDefault="001A431C"/>
  </w:endnote>
  <w:endnote w:type="continuationSeparator" w:id="0">
    <w:p w14:paraId="78A1DA3B" w14:textId="77777777" w:rsidR="001A431C" w:rsidRDefault="001A431C">
      <w:r>
        <w:continuationSeparator/>
      </w:r>
    </w:p>
    <w:p w14:paraId="743DF75A" w14:textId="77777777" w:rsidR="001A431C" w:rsidRDefault="001A43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9981DE0" w14:textId="77777777" w:rsidR="006A642F" w:rsidRDefault="006A642F">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3BBEED95" w14:textId="77777777" w:rsidR="006A642F" w:rsidRDefault="006A642F">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22214" w14:textId="77777777" w:rsidR="001A431C" w:rsidRDefault="001A431C">
      <w:r>
        <w:separator/>
      </w:r>
    </w:p>
    <w:p w14:paraId="06322459" w14:textId="77777777" w:rsidR="001A431C" w:rsidRDefault="001A431C"/>
  </w:footnote>
  <w:footnote w:type="continuationSeparator" w:id="0">
    <w:p w14:paraId="0EEF1F9E" w14:textId="77777777" w:rsidR="001A431C" w:rsidRDefault="001A431C">
      <w:r>
        <w:continuationSeparator/>
      </w:r>
    </w:p>
    <w:p w14:paraId="069C9B30" w14:textId="77777777" w:rsidR="001A431C" w:rsidRDefault="001A43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3592CF" w:themeFill="accent2"/>
      <w:tblCellMar>
        <w:top w:w="115" w:type="dxa"/>
        <w:left w:w="115" w:type="dxa"/>
        <w:bottom w:w="115" w:type="dxa"/>
        <w:right w:w="115" w:type="dxa"/>
      </w:tblCellMar>
      <w:tblLook w:val="04A0" w:firstRow="1" w:lastRow="0" w:firstColumn="1" w:lastColumn="0" w:noHBand="0" w:noVBand="1"/>
    </w:tblPr>
    <w:tblGrid>
      <w:gridCol w:w="638"/>
      <w:gridCol w:w="9396"/>
    </w:tblGrid>
    <w:tr w:rsidR="00310767" w14:paraId="382B6138" w14:textId="77777777">
      <w:trPr>
        <w:jc w:val="right"/>
      </w:trPr>
      <w:tc>
        <w:tcPr>
          <w:tcW w:w="0" w:type="auto"/>
          <w:shd w:val="clear" w:color="auto" w:fill="3592CF" w:themeFill="accent2"/>
          <w:vAlign w:val="center"/>
        </w:tcPr>
        <w:p w14:paraId="3690D535" w14:textId="77777777" w:rsidR="006A642F" w:rsidRDefault="006A642F">
          <w:pPr>
            <w:pStyle w:val="Encabezado"/>
            <w:rPr>
              <w:caps/>
              <w:color w:val="FFFFFF" w:themeColor="background1"/>
            </w:rPr>
          </w:pPr>
        </w:p>
      </w:tc>
      <w:tc>
        <w:tcPr>
          <w:tcW w:w="0" w:type="auto"/>
          <w:shd w:val="clear" w:color="auto" w:fill="3592CF" w:themeFill="accent2"/>
          <w:vAlign w:val="center"/>
        </w:tcPr>
        <w:p w14:paraId="6D502F16" w14:textId="104A68D0" w:rsidR="006A642F" w:rsidRPr="008D1874" w:rsidRDefault="006A642F">
          <w:pPr>
            <w:pStyle w:val="Encabezado"/>
            <w:jc w:val="right"/>
            <w:rPr>
              <w:rFonts w:ascii="Georgia" w:hAnsi="Georgia"/>
              <w:caps/>
              <w:color w:val="FFFFFF" w:themeColor="background1"/>
              <w:sz w:val="16"/>
              <w:szCs w:val="16"/>
            </w:rPr>
          </w:pPr>
          <w:r w:rsidRPr="008D1874">
            <w:rPr>
              <w:rFonts w:ascii="Georgia" w:hAnsi="Georgia"/>
              <w:caps/>
              <w:color w:val="FFFFFF" w:themeColor="background1"/>
              <w:sz w:val="16"/>
              <w:szCs w:val="16"/>
            </w:rPr>
            <w:t xml:space="preserve"> </w:t>
          </w:r>
          <w:sdt>
            <w:sdtPr>
              <w:rPr>
                <w:rFonts w:ascii="Georgia" w:hAnsi="Georgia"/>
                <w:caps/>
                <w:color w:val="FFFFFF" w:themeColor="background1"/>
                <w:sz w:val="16"/>
                <w:szCs w:val="16"/>
              </w:rPr>
              <w:alias w:val="Título"/>
              <w:tag w:val=""/>
              <w:id w:val="-773790484"/>
              <w:placeholder>
                <w:docPart w:val="6CC4C802DBF74488B9CA7F8C512ECAD4"/>
              </w:placeholder>
              <w:dataBinding w:prefixMappings="xmlns:ns0='http://purl.org/dc/elements/1.1/' xmlns:ns1='http://schemas.openxmlformats.org/package/2006/metadata/core-properties' " w:xpath="/ns1:coreProperties[1]/ns0:title[1]" w:storeItemID="{6C3C8BC8-F283-45AE-878A-BAB7291924A1}"/>
              <w:text/>
            </w:sdtPr>
            <w:sdtEndPr/>
            <w:sdtContent>
              <w:r w:rsidR="006F2A43">
                <w:rPr>
                  <w:rFonts w:ascii="Georgia" w:hAnsi="Georgia"/>
                  <w:caps/>
                  <w:color w:val="FFFFFF" w:themeColor="background1"/>
                  <w:sz w:val="16"/>
                  <w:szCs w:val="16"/>
                </w:rPr>
                <w:t>HERRAMIENTAS DE visualización</w:t>
              </w:r>
            </w:sdtContent>
          </w:sdt>
        </w:p>
      </w:tc>
    </w:tr>
  </w:tbl>
  <w:p w14:paraId="014675D2" w14:textId="77777777" w:rsidR="006A642F" w:rsidRDefault="006A642F"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A09"/>
    <w:multiLevelType w:val="hybridMultilevel"/>
    <w:tmpl w:val="3798162E"/>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0B9D49F2"/>
    <w:multiLevelType w:val="hybridMultilevel"/>
    <w:tmpl w:val="11CAB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0260C8"/>
    <w:multiLevelType w:val="hybridMultilevel"/>
    <w:tmpl w:val="938016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C2C2946"/>
    <w:multiLevelType w:val="hybridMultilevel"/>
    <w:tmpl w:val="2BD88A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3C2E0A"/>
    <w:multiLevelType w:val="hybridMultilevel"/>
    <w:tmpl w:val="01D0DF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A26450"/>
    <w:multiLevelType w:val="hybridMultilevel"/>
    <w:tmpl w:val="4E4E81D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446A9F"/>
    <w:multiLevelType w:val="hybridMultilevel"/>
    <w:tmpl w:val="5CFCCAF8"/>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56C724E"/>
    <w:multiLevelType w:val="hybridMultilevel"/>
    <w:tmpl w:val="C6A2BC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6D0716A"/>
    <w:multiLevelType w:val="hybridMultilevel"/>
    <w:tmpl w:val="96C226F2"/>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1C06570A"/>
    <w:multiLevelType w:val="hybridMultilevel"/>
    <w:tmpl w:val="BB1C9020"/>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D103788"/>
    <w:multiLevelType w:val="hybridMultilevel"/>
    <w:tmpl w:val="F1F264A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8D054A"/>
    <w:multiLevelType w:val="hybridMultilevel"/>
    <w:tmpl w:val="35EC1B7C"/>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47A21A9"/>
    <w:multiLevelType w:val="hybridMultilevel"/>
    <w:tmpl w:val="1D1880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6A7440"/>
    <w:multiLevelType w:val="hybridMultilevel"/>
    <w:tmpl w:val="30907254"/>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8F0C98"/>
    <w:multiLevelType w:val="hybridMultilevel"/>
    <w:tmpl w:val="B40E086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AC49F4"/>
    <w:multiLevelType w:val="hybridMultilevel"/>
    <w:tmpl w:val="B22CF7F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5C0666"/>
    <w:multiLevelType w:val="hybridMultilevel"/>
    <w:tmpl w:val="51ACA4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255367D"/>
    <w:multiLevelType w:val="hybridMultilevel"/>
    <w:tmpl w:val="3670D490"/>
    <w:lvl w:ilvl="0" w:tplc="F1A86928">
      <w:start w:val="1"/>
      <w:numFmt w:val="bullet"/>
      <w:lvlText w:val="»"/>
      <w:lvlJc w:val="left"/>
      <w:pPr>
        <w:ind w:left="360" w:hanging="360"/>
      </w:pPr>
      <w:rPr>
        <w:rFonts w:ascii="Georgia" w:hAnsi="Georgia" w:hint="default"/>
        <w:b w:val="0"/>
        <w:i w:val="0"/>
        <w:color w:val="336699"/>
        <w:sz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3A92032"/>
    <w:multiLevelType w:val="hybridMultilevel"/>
    <w:tmpl w:val="6E3689D0"/>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125AE1"/>
    <w:multiLevelType w:val="hybridMultilevel"/>
    <w:tmpl w:val="7CD2FD80"/>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710E0B"/>
    <w:multiLevelType w:val="hybridMultilevel"/>
    <w:tmpl w:val="98686C3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BC4D1E"/>
    <w:multiLevelType w:val="hybridMultilevel"/>
    <w:tmpl w:val="88827316"/>
    <w:lvl w:ilvl="0" w:tplc="CCA8C4F2">
      <w:start w:val="1"/>
      <w:numFmt w:val="bullet"/>
      <w:lvlText w:val=""/>
      <w:lvlJc w:val="left"/>
      <w:pPr>
        <w:ind w:left="1080" w:hanging="360"/>
      </w:pPr>
      <w:rPr>
        <w:rFonts w:ascii="Wingdings" w:hAnsi="Wingdings" w:hint="default"/>
      </w:rPr>
    </w:lvl>
    <w:lvl w:ilvl="1" w:tplc="CCA8C4F2">
      <w:start w:val="1"/>
      <w:numFmt w:val="bullet"/>
      <w:lvlText w:val=""/>
      <w:lvlJc w:val="left"/>
      <w:pPr>
        <w:ind w:left="1800" w:hanging="360"/>
      </w:pPr>
      <w:rPr>
        <w:rFonts w:ascii="Wingdings" w:hAnsi="Wingdings" w:hint="default"/>
      </w:rPr>
    </w:lvl>
    <w:lvl w:ilvl="2" w:tplc="CCA8C4F2">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B803107"/>
    <w:multiLevelType w:val="hybridMultilevel"/>
    <w:tmpl w:val="31E6C748"/>
    <w:lvl w:ilvl="0" w:tplc="CCA8C4F2">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6323FE"/>
    <w:multiLevelType w:val="hybridMultilevel"/>
    <w:tmpl w:val="BED2FB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A236EA"/>
    <w:multiLevelType w:val="hybridMultilevel"/>
    <w:tmpl w:val="D612244C"/>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50551163"/>
    <w:multiLevelType w:val="hybridMultilevel"/>
    <w:tmpl w:val="4416720E"/>
    <w:lvl w:ilvl="0" w:tplc="080A0003">
      <w:start w:val="1"/>
      <w:numFmt w:val="bullet"/>
      <w:lvlText w:val="o"/>
      <w:lvlJc w:val="left"/>
      <w:pPr>
        <w:ind w:left="720" w:hanging="360"/>
      </w:pPr>
      <w:rPr>
        <w:rFonts w:ascii="Courier New" w:hAnsi="Courier New" w:cs="Courier New" w:hint="default"/>
      </w:rPr>
    </w:lvl>
    <w:lvl w:ilvl="1" w:tplc="CCA8C4F2">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5649A7"/>
    <w:multiLevelType w:val="hybridMultilevel"/>
    <w:tmpl w:val="39C0EF8C"/>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7F6826"/>
    <w:multiLevelType w:val="hybridMultilevel"/>
    <w:tmpl w:val="A54284D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532F81"/>
    <w:multiLevelType w:val="hybridMultilevel"/>
    <w:tmpl w:val="66D8F4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7058A"/>
    <w:multiLevelType w:val="hybridMultilevel"/>
    <w:tmpl w:val="F052FA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7571BD"/>
    <w:multiLevelType w:val="hybridMultilevel"/>
    <w:tmpl w:val="4FBAE5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993668"/>
    <w:multiLevelType w:val="hybridMultilevel"/>
    <w:tmpl w:val="1F88015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586189"/>
    <w:multiLevelType w:val="hybridMultilevel"/>
    <w:tmpl w:val="00E8FD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1105156"/>
    <w:multiLevelType w:val="hybridMultilevel"/>
    <w:tmpl w:val="B054091A"/>
    <w:lvl w:ilvl="0" w:tplc="080A0003">
      <w:start w:val="1"/>
      <w:numFmt w:val="bullet"/>
      <w:lvlText w:val="o"/>
      <w:lvlJc w:val="left"/>
      <w:pPr>
        <w:ind w:left="1080" w:hanging="360"/>
      </w:pPr>
      <w:rPr>
        <w:rFonts w:ascii="Courier New" w:hAnsi="Courier New" w:cs="Courier New" w:hint="default"/>
      </w:rPr>
    </w:lvl>
    <w:lvl w:ilvl="1" w:tplc="CCA8C4F2">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26"/>
  </w:num>
  <w:num w:numId="4">
    <w:abstractNumId w:val="24"/>
  </w:num>
  <w:num w:numId="5">
    <w:abstractNumId w:val="0"/>
  </w:num>
  <w:num w:numId="6">
    <w:abstractNumId w:val="28"/>
  </w:num>
  <w:num w:numId="7">
    <w:abstractNumId w:val="2"/>
  </w:num>
  <w:num w:numId="8">
    <w:abstractNumId w:val="21"/>
  </w:num>
  <w:num w:numId="9">
    <w:abstractNumId w:val="22"/>
  </w:num>
  <w:num w:numId="10">
    <w:abstractNumId w:val="5"/>
  </w:num>
  <w:num w:numId="11">
    <w:abstractNumId w:val="6"/>
  </w:num>
  <w:num w:numId="12">
    <w:abstractNumId w:val="9"/>
  </w:num>
  <w:num w:numId="13">
    <w:abstractNumId w:val="23"/>
  </w:num>
  <w:num w:numId="14">
    <w:abstractNumId w:val="27"/>
  </w:num>
  <w:num w:numId="15">
    <w:abstractNumId w:val="25"/>
  </w:num>
  <w:num w:numId="16">
    <w:abstractNumId w:val="12"/>
  </w:num>
  <w:num w:numId="17">
    <w:abstractNumId w:val="19"/>
  </w:num>
  <w:num w:numId="18">
    <w:abstractNumId w:val="13"/>
  </w:num>
  <w:num w:numId="19">
    <w:abstractNumId w:val="8"/>
  </w:num>
  <w:num w:numId="20">
    <w:abstractNumId w:val="1"/>
  </w:num>
  <w:num w:numId="21">
    <w:abstractNumId w:val="4"/>
  </w:num>
  <w:num w:numId="22">
    <w:abstractNumId w:val="16"/>
  </w:num>
  <w:num w:numId="23">
    <w:abstractNumId w:val="30"/>
  </w:num>
  <w:num w:numId="24">
    <w:abstractNumId w:val="29"/>
  </w:num>
  <w:num w:numId="25">
    <w:abstractNumId w:val="10"/>
  </w:num>
  <w:num w:numId="26">
    <w:abstractNumId w:val="33"/>
  </w:num>
  <w:num w:numId="27">
    <w:abstractNumId w:val="7"/>
  </w:num>
  <w:num w:numId="28">
    <w:abstractNumId w:val="15"/>
  </w:num>
  <w:num w:numId="29">
    <w:abstractNumId w:val="31"/>
  </w:num>
  <w:num w:numId="30">
    <w:abstractNumId w:val="3"/>
  </w:num>
  <w:num w:numId="31">
    <w:abstractNumId w:val="14"/>
  </w:num>
  <w:num w:numId="32">
    <w:abstractNumId w:val="20"/>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9A"/>
    <w:rsid w:val="00011CC6"/>
    <w:rsid w:val="0002482E"/>
    <w:rsid w:val="00036DFA"/>
    <w:rsid w:val="00050324"/>
    <w:rsid w:val="000747A0"/>
    <w:rsid w:val="00075889"/>
    <w:rsid w:val="0007787A"/>
    <w:rsid w:val="00087554"/>
    <w:rsid w:val="00087D18"/>
    <w:rsid w:val="000962A6"/>
    <w:rsid w:val="000A0150"/>
    <w:rsid w:val="000A396C"/>
    <w:rsid w:val="000A5F71"/>
    <w:rsid w:val="000C2D79"/>
    <w:rsid w:val="000C310F"/>
    <w:rsid w:val="000D6341"/>
    <w:rsid w:val="000E5399"/>
    <w:rsid w:val="000E63C9"/>
    <w:rsid w:val="000F2056"/>
    <w:rsid w:val="000F521E"/>
    <w:rsid w:val="00110061"/>
    <w:rsid w:val="001141DF"/>
    <w:rsid w:val="001168EA"/>
    <w:rsid w:val="0012116E"/>
    <w:rsid w:val="00130E9D"/>
    <w:rsid w:val="00131FC4"/>
    <w:rsid w:val="001349AB"/>
    <w:rsid w:val="001407B2"/>
    <w:rsid w:val="00150A6D"/>
    <w:rsid w:val="00155192"/>
    <w:rsid w:val="00162D71"/>
    <w:rsid w:val="00173F58"/>
    <w:rsid w:val="00183054"/>
    <w:rsid w:val="00185B35"/>
    <w:rsid w:val="00196416"/>
    <w:rsid w:val="001A0D32"/>
    <w:rsid w:val="001A431C"/>
    <w:rsid w:val="001B467B"/>
    <w:rsid w:val="001B5843"/>
    <w:rsid w:val="001C6B6F"/>
    <w:rsid w:val="001D700C"/>
    <w:rsid w:val="001F2BC8"/>
    <w:rsid w:val="001F50E4"/>
    <w:rsid w:val="001F5F6B"/>
    <w:rsid w:val="002021F8"/>
    <w:rsid w:val="00215CCC"/>
    <w:rsid w:val="0022165D"/>
    <w:rsid w:val="00224F77"/>
    <w:rsid w:val="0023525C"/>
    <w:rsid w:val="002352E7"/>
    <w:rsid w:val="00243EBC"/>
    <w:rsid w:val="002450D9"/>
    <w:rsid w:val="00246A35"/>
    <w:rsid w:val="002514E9"/>
    <w:rsid w:val="0025501E"/>
    <w:rsid w:val="00255E43"/>
    <w:rsid w:val="00256FAF"/>
    <w:rsid w:val="002641F2"/>
    <w:rsid w:val="002653D6"/>
    <w:rsid w:val="0027002D"/>
    <w:rsid w:val="00274381"/>
    <w:rsid w:val="00284348"/>
    <w:rsid w:val="00285231"/>
    <w:rsid w:val="00287E15"/>
    <w:rsid w:val="002948D7"/>
    <w:rsid w:val="002B215E"/>
    <w:rsid w:val="002D514A"/>
    <w:rsid w:val="002E155A"/>
    <w:rsid w:val="002E7509"/>
    <w:rsid w:val="002F51F5"/>
    <w:rsid w:val="00306A3F"/>
    <w:rsid w:val="00310767"/>
    <w:rsid w:val="00312137"/>
    <w:rsid w:val="00313B1C"/>
    <w:rsid w:val="00330359"/>
    <w:rsid w:val="00331F86"/>
    <w:rsid w:val="0033762F"/>
    <w:rsid w:val="003540D4"/>
    <w:rsid w:val="003556D0"/>
    <w:rsid w:val="00360494"/>
    <w:rsid w:val="00366C7E"/>
    <w:rsid w:val="003711C9"/>
    <w:rsid w:val="00372DDC"/>
    <w:rsid w:val="0038025D"/>
    <w:rsid w:val="00382806"/>
    <w:rsid w:val="00384EA3"/>
    <w:rsid w:val="00391006"/>
    <w:rsid w:val="003A19F6"/>
    <w:rsid w:val="003A39A1"/>
    <w:rsid w:val="003B126C"/>
    <w:rsid w:val="003B14C7"/>
    <w:rsid w:val="003B1E54"/>
    <w:rsid w:val="003B3F00"/>
    <w:rsid w:val="003C2191"/>
    <w:rsid w:val="003C40E6"/>
    <w:rsid w:val="003D1C1A"/>
    <w:rsid w:val="003D3863"/>
    <w:rsid w:val="00404B0C"/>
    <w:rsid w:val="00407294"/>
    <w:rsid w:val="004110DE"/>
    <w:rsid w:val="00411202"/>
    <w:rsid w:val="00430CB6"/>
    <w:rsid w:val="00435237"/>
    <w:rsid w:val="0044085A"/>
    <w:rsid w:val="00444378"/>
    <w:rsid w:val="00447260"/>
    <w:rsid w:val="00453A03"/>
    <w:rsid w:val="004552FA"/>
    <w:rsid w:val="00463DF2"/>
    <w:rsid w:val="00480F8C"/>
    <w:rsid w:val="0049285E"/>
    <w:rsid w:val="00496167"/>
    <w:rsid w:val="004A10D9"/>
    <w:rsid w:val="004A6313"/>
    <w:rsid w:val="004B21A5"/>
    <w:rsid w:val="004C2249"/>
    <w:rsid w:val="004D5CEB"/>
    <w:rsid w:val="004E5FEE"/>
    <w:rsid w:val="004F6F60"/>
    <w:rsid w:val="005037F0"/>
    <w:rsid w:val="00507944"/>
    <w:rsid w:val="00511857"/>
    <w:rsid w:val="005147CD"/>
    <w:rsid w:val="00516A86"/>
    <w:rsid w:val="005275F6"/>
    <w:rsid w:val="00563594"/>
    <w:rsid w:val="00572102"/>
    <w:rsid w:val="00584AFA"/>
    <w:rsid w:val="00586087"/>
    <w:rsid w:val="00591064"/>
    <w:rsid w:val="005F036E"/>
    <w:rsid w:val="005F1BB0"/>
    <w:rsid w:val="005F390C"/>
    <w:rsid w:val="005F48B6"/>
    <w:rsid w:val="0060013C"/>
    <w:rsid w:val="00621A9C"/>
    <w:rsid w:val="006226B9"/>
    <w:rsid w:val="00635DF1"/>
    <w:rsid w:val="00656C4D"/>
    <w:rsid w:val="00666502"/>
    <w:rsid w:val="006A642F"/>
    <w:rsid w:val="006A6C6B"/>
    <w:rsid w:val="006B4587"/>
    <w:rsid w:val="006B6102"/>
    <w:rsid w:val="006B7B3E"/>
    <w:rsid w:val="006E00B3"/>
    <w:rsid w:val="006E5716"/>
    <w:rsid w:val="006E5F90"/>
    <w:rsid w:val="006F2A43"/>
    <w:rsid w:val="006F506E"/>
    <w:rsid w:val="00703C11"/>
    <w:rsid w:val="00704567"/>
    <w:rsid w:val="00706708"/>
    <w:rsid w:val="00726AF0"/>
    <w:rsid w:val="007302B3"/>
    <w:rsid w:val="00730733"/>
    <w:rsid w:val="00730931"/>
    <w:rsid w:val="007309A6"/>
    <w:rsid w:val="00730E3A"/>
    <w:rsid w:val="007351C2"/>
    <w:rsid w:val="00736AAF"/>
    <w:rsid w:val="007469C0"/>
    <w:rsid w:val="0076138A"/>
    <w:rsid w:val="00765B2A"/>
    <w:rsid w:val="007823C6"/>
    <w:rsid w:val="00783A34"/>
    <w:rsid w:val="00790D7A"/>
    <w:rsid w:val="007C67EF"/>
    <w:rsid w:val="007C6B52"/>
    <w:rsid w:val="007D16C5"/>
    <w:rsid w:val="00815F62"/>
    <w:rsid w:val="0082550F"/>
    <w:rsid w:val="00833321"/>
    <w:rsid w:val="00841D49"/>
    <w:rsid w:val="008520FB"/>
    <w:rsid w:val="00862FE4"/>
    <w:rsid w:val="0086389A"/>
    <w:rsid w:val="0087605E"/>
    <w:rsid w:val="008941AE"/>
    <w:rsid w:val="00897803"/>
    <w:rsid w:val="008B1FEE"/>
    <w:rsid w:val="008C3ED5"/>
    <w:rsid w:val="008D1874"/>
    <w:rsid w:val="008D195A"/>
    <w:rsid w:val="008E6EB5"/>
    <w:rsid w:val="008F6644"/>
    <w:rsid w:val="00903C32"/>
    <w:rsid w:val="00911740"/>
    <w:rsid w:val="00916B16"/>
    <w:rsid w:val="009173B9"/>
    <w:rsid w:val="00926B96"/>
    <w:rsid w:val="00931F70"/>
    <w:rsid w:val="0093335D"/>
    <w:rsid w:val="0093613E"/>
    <w:rsid w:val="00940706"/>
    <w:rsid w:val="00943026"/>
    <w:rsid w:val="00952330"/>
    <w:rsid w:val="00952B60"/>
    <w:rsid w:val="00956768"/>
    <w:rsid w:val="00966B81"/>
    <w:rsid w:val="00970036"/>
    <w:rsid w:val="009705D8"/>
    <w:rsid w:val="00977F79"/>
    <w:rsid w:val="0098119E"/>
    <w:rsid w:val="00983F2E"/>
    <w:rsid w:val="009C1A86"/>
    <w:rsid w:val="009C7720"/>
    <w:rsid w:val="009E3EB5"/>
    <w:rsid w:val="009E4BE6"/>
    <w:rsid w:val="009E515F"/>
    <w:rsid w:val="009E7A0C"/>
    <w:rsid w:val="009F4207"/>
    <w:rsid w:val="00A10D21"/>
    <w:rsid w:val="00A2104A"/>
    <w:rsid w:val="00A23AFA"/>
    <w:rsid w:val="00A31B3E"/>
    <w:rsid w:val="00A35EB9"/>
    <w:rsid w:val="00A36872"/>
    <w:rsid w:val="00A37B5C"/>
    <w:rsid w:val="00A43DFD"/>
    <w:rsid w:val="00A50E76"/>
    <w:rsid w:val="00A532F3"/>
    <w:rsid w:val="00A8489E"/>
    <w:rsid w:val="00A96BBD"/>
    <w:rsid w:val="00AA3D79"/>
    <w:rsid w:val="00AA4D0B"/>
    <w:rsid w:val="00AA7A5F"/>
    <w:rsid w:val="00AA7D42"/>
    <w:rsid w:val="00AB02A7"/>
    <w:rsid w:val="00AB7D3A"/>
    <w:rsid w:val="00AC29F3"/>
    <w:rsid w:val="00AC2E50"/>
    <w:rsid w:val="00AE5530"/>
    <w:rsid w:val="00B04E9F"/>
    <w:rsid w:val="00B062FF"/>
    <w:rsid w:val="00B06409"/>
    <w:rsid w:val="00B11B77"/>
    <w:rsid w:val="00B231E5"/>
    <w:rsid w:val="00B37AE6"/>
    <w:rsid w:val="00B433A9"/>
    <w:rsid w:val="00B72D65"/>
    <w:rsid w:val="00B74497"/>
    <w:rsid w:val="00BC0DB5"/>
    <w:rsid w:val="00BC3D0E"/>
    <w:rsid w:val="00BC5F12"/>
    <w:rsid w:val="00BC6F67"/>
    <w:rsid w:val="00BF5ECC"/>
    <w:rsid w:val="00C02B87"/>
    <w:rsid w:val="00C04234"/>
    <w:rsid w:val="00C04D98"/>
    <w:rsid w:val="00C06108"/>
    <w:rsid w:val="00C14460"/>
    <w:rsid w:val="00C21332"/>
    <w:rsid w:val="00C26559"/>
    <w:rsid w:val="00C4086D"/>
    <w:rsid w:val="00C50945"/>
    <w:rsid w:val="00C50DF9"/>
    <w:rsid w:val="00C70D86"/>
    <w:rsid w:val="00C83E64"/>
    <w:rsid w:val="00C856C8"/>
    <w:rsid w:val="00C94A21"/>
    <w:rsid w:val="00CA1896"/>
    <w:rsid w:val="00CB2511"/>
    <w:rsid w:val="00CB2E9A"/>
    <w:rsid w:val="00CB5B28"/>
    <w:rsid w:val="00CC3553"/>
    <w:rsid w:val="00CC728B"/>
    <w:rsid w:val="00CD22E0"/>
    <w:rsid w:val="00CE5CCC"/>
    <w:rsid w:val="00CF5371"/>
    <w:rsid w:val="00D0323A"/>
    <w:rsid w:val="00D0559F"/>
    <w:rsid w:val="00D064B5"/>
    <w:rsid w:val="00D077E9"/>
    <w:rsid w:val="00D163D3"/>
    <w:rsid w:val="00D232D6"/>
    <w:rsid w:val="00D25816"/>
    <w:rsid w:val="00D2786F"/>
    <w:rsid w:val="00D42CB7"/>
    <w:rsid w:val="00D5413D"/>
    <w:rsid w:val="00D570A9"/>
    <w:rsid w:val="00D57EF5"/>
    <w:rsid w:val="00D65AD1"/>
    <w:rsid w:val="00D70D02"/>
    <w:rsid w:val="00D731E4"/>
    <w:rsid w:val="00D770C7"/>
    <w:rsid w:val="00D82687"/>
    <w:rsid w:val="00D86945"/>
    <w:rsid w:val="00D90290"/>
    <w:rsid w:val="00DA58C8"/>
    <w:rsid w:val="00DB0332"/>
    <w:rsid w:val="00DB2C33"/>
    <w:rsid w:val="00DB5560"/>
    <w:rsid w:val="00DC24C5"/>
    <w:rsid w:val="00DC706A"/>
    <w:rsid w:val="00DD152F"/>
    <w:rsid w:val="00DD1DBE"/>
    <w:rsid w:val="00DD7C60"/>
    <w:rsid w:val="00DE213F"/>
    <w:rsid w:val="00DF027C"/>
    <w:rsid w:val="00DF38CC"/>
    <w:rsid w:val="00DF4BB6"/>
    <w:rsid w:val="00DF715C"/>
    <w:rsid w:val="00E00A32"/>
    <w:rsid w:val="00E01911"/>
    <w:rsid w:val="00E22ACD"/>
    <w:rsid w:val="00E2439A"/>
    <w:rsid w:val="00E37C55"/>
    <w:rsid w:val="00E44703"/>
    <w:rsid w:val="00E525DD"/>
    <w:rsid w:val="00E53F66"/>
    <w:rsid w:val="00E54559"/>
    <w:rsid w:val="00E620B0"/>
    <w:rsid w:val="00E71095"/>
    <w:rsid w:val="00E72802"/>
    <w:rsid w:val="00E81B40"/>
    <w:rsid w:val="00E828C2"/>
    <w:rsid w:val="00E9005B"/>
    <w:rsid w:val="00E93726"/>
    <w:rsid w:val="00EB3D50"/>
    <w:rsid w:val="00EF3558"/>
    <w:rsid w:val="00EF555B"/>
    <w:rsid w:val="00EF633D"/>
    <w:rsid w:val="00F027BB"/>
    <w:rsid w:val="00F11DCF"/>
    <w:rsid w:val="00F162EA"/>
    <w:rsid w:val="00F237ED"/>
    <w:rsid w:val="00F458CA"/>
    <w:rsid w:val="00F52D27"/>
    <w:rsid w:val="00F56A9A"/>
    <w:rsid w:val="00F73F56"/>
    <w:rsid w:val="00F83527"/>
    <w:rsid w:val="00F92862"/>
    <w:rsid w:val="00F94A16"/>
    <w:rsid w:val="00FA7E00"/>
    <w:rsid w:val="00FB6768"/>
    <w:rsid w:val="00FB78CA"/>
    <w:rsid w:val="00FC2E7C"/>
    <w:rsid w:val="00FC6DF4"/>
    <w:rsid w:val="00FD0F80"/>
    <w:rsid w:val="00FD347C"/>
    <w:rsid w:val="00FD4E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81F60"/>
  <w15:docId w15:val="{14CEDE04-2121-445A-A751-26880A3C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31E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F521E"/>
    <w:pPr>
      <w:ind w:left="720"/>
      <w:contextualSpacing/>
    </w:pPr>
  </w:style>
  <w:style w:type="character" w:styleId="Hipervnculo">
    <w:name w:val="Hyperlink"/>
    <w:basedOn w:val="Fuentedeprrafopredeter"/>
    <w:uiPriority w:val="99"/>
    <w:unhideWhenUsed/>
    <w:rsid w:val="00833321"/>
    <w:rPr>
      <w:color w:val="3592CF" w:themeColor="hyperlink"/>
      <w:u w:val="single"/>
    </w:rPr>
  </w:style>
  <w:style w:type="character" w:styleId="Mencinsinresolver">
    <w:name w:val="Unresolved Mention"/>
    <w:basedOn w:val="Fuentedeprrafopredeter"/>
    <w:uiPriority w:val="99"/>
    <w:semiHidden/>
    <w:unhideWhenUsed/>
    <w:rsid w:val="00833321"/>
    <w:rPr>
      <w:color w:val="605E5C"/>
      <w:shd w:val="clear" w:color="auto" w:fill="E1DFDD"/>
    </w:rPr>
  </w:style>
  <w:style w:type="character" w:customStyle="1" w:styleId="Ttulo3Car">
    <w:name w:val="Título 3 Car"/>
    <w:basedOn w:val="Fuentedeprrafopredeter"/>
    <w:link w:val="Ttulo3"/>
    <w:uiPriority w:val="5"/>
    <w:rsid w:val="00D731E4"/>
    <w:rPr>
      <w:rFonts w:asciiTheme="majorHAnsi" w:eastAsiaTheme="majorEastAsia" w:hAnsiTheme="majorHAnsi" w:cstheme="majorBidi"/>
      <w:b/>
      <w:color w:val="012639" w:themeColor="accent1" w:themeShade="7F"/>
    </w:rPr>
  </w:style>
  <w:style w:type="table" w:styleId="Tablaconcuadrcula4-nfasis1">
    <w:name w:val="Grid Table 4 Accent 1"/>
    <w:basedOn w:val="Tablanormal"/>
    <w:uiPriority w:val="49"/>
    <w:rsid w:val="00706708"/>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Tablaconcuadrcula4-nfasis2">
    <w:name w:val="Grid Table 4 Accent 2"/>
    <w:basedOn w:val="Tablanormal"/>
    <w:uiPriority w:val="49"/>
    <w:rsid w:val="0070670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NormalWeb">
    <w:name w:val="Normal (Web)"/>
    <w:basedOn w:val="Normal"/>
    <w:uiPriority w:val="99"/>
    <w:unhideWhenUsed/>
    <w:rsid w:val="00CC3553"/>
    <w:pPr>
      <w:spacing w:before="100" w:beforeAutospacing="1" w:after="100" w:afterAutospacing="1" w:line="240" w:lineRule="auto"/>
    </w:pPr>
    <w:rPr>
      <w:rFonts w:ascii="Times New Roman" w:eastAsia="Times New Roman" w:hAnsi="Times New Roman" w:cs="Times New Roman"/>
      <w:b w:val="0"/>
      <w:color w:val="auto"/>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2581">
      <w:bodyDiv w:val="1"/>
      <w:marLeft w:val="0"/>
      <w:marRight w:val="0"/>
      <w:marTop w:val="0"/>
      <w:marBottom w:val="0"/>
      <w:divBdr>
        <w:top w:val="none" w:sz="0" w:space="0" w:color="auto"/>
        <w:left w:val="none" w:sz="0" w:space="0" w:color="auto"/>
        <w:bottom w:val="none" w:sz="0" w:space="0" w:color="auto"/>
        <w:right w:val="none" w:sz="0" w:space="0" w:color="auto"/>
      </w:divBdr>
    </w:div>
    <w:div w:id="690650435">
      <w:bodyDiv w:val="1"/>
      <w:marLeft w:val="0"/>
      <w:marRight w:val="0"/>
      <w:marTop w:val="0"/>
      <w:marBottom w:val="0"/>
      <w:divBdr>
        <w:top w:val="none" w:sz="0" w:space="0" w:color="auto"/>
        <w:left w:val="none" w:sz="0" w:space="0" w:color="auto"/>
        <w:bottom w:val="none" w:sz="0" w:space="0" w:color="auto"/>
        <w:right w:val="none" w:sz="0" w:space="0" w:color="auto"/>
      </w:divBdr>
    </w:div>
    <w:div w:id="1799177892">
      <w:bodyDiv w:val="1"/>
      <w:marLeft w:val="0"/>
      <w:marRight w:val="0"/>
      <w:marTop w:val="0"/>
      <w:marBottom w:val="0"/>
      <w:divBdr>
        <w:top w:val="none" w:sz="0" w:space="0" w:color="auto"/>
        <w:left w:val="none" w:sz="0" w:space="0" w:color="auto"/>
        <w:bottom w:val="none" w:sz="0" w:space="0" w:color="auto"/>
        <w:right w:val="none" w:sz="0" w:space="0" w:color="auto"/>
      </w:divBdr>
    </w:div>
    <w:div w:id="204610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erazergs/Tarea_visualizacion_d3-III-"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ampus.unir.net/courses/13355/assignments/191265"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micampus.unir.net/courses/13355/assignments/191265"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d3noob/D3-Tips-and-Tricks/blob/master/D3-Tips-and-Tricks-Latest.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2D70DE8CA740F4A27188CABE717D80"/>
        <w:category>
          <w:name w:val="General"/>
          <w:gallery w:val="placeholder"/>
        </w:category>
        <w:types>
          <w:type w:val="bbPlcHdr"/>
        </w:types>
        <w:behaviors>
          <w:behavior w:val="content"/>
        </w:behaviors>
        <w:guid w:val="{A898BEEF-2AB2-4A47-B690-81EC2DA149C2}"/>
      </w:docPartPr>
      <w:docPartBody>
        <w:p w:rsidR="000D58A7" w:rsidRDefault="008A3A14">
          <w:pPr>
            <w:pStyle w:val="952D70DE8CA740F4A27188CABE717D80"/>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33CA7EE999894D2698F43EDD4C2C4F79"/>
        <w:category>
          <w:name w:val="General"/>
          <w:gallery w:val="placeholder"/>
        </w:category>
        <w:types>
          <w:type w:val="bbPlcHdr"/>
        </w:types>
        <w:behaviors>
          <w:behavior w:val="content"/>
        </w:behaviors>
        <w:guid w:val="{2D8107AF-DBFB-455B-ADF1-4F044696A955}"/>
      </w:docPartPr>
      <w:docPartBody>
        <w:p w:rsidR="000D58A7" w:rsidRDefault="008A3A14">
          <w:pPr>
            <w:pStyle w:val="33CA7EE999894D2698F43EDD4C2C4F79"/>
          </w:pPr>
          <w:r>
            <w:rPr>
              <w:noProof/>
              <w:lang w:bidi="es-ES"/>
            </w:rPr>
            <w:t>Su nombre</w:t>
          </w:r>
        </w:p>
      </w:docPartBody>
    </w:docPart>
    <w:docPart>
      <w:docPartPr>
        <w:name w:val="6CC4C802DBF74488B9CA7F8C512ECAD4"/>
        <w:category>
          <w:name w:val="General"/>
          <w:gallery w:val="placeholder"/>
        </w:category>
        <w:types>
          <w:type w:val="bbPlcHdr"/>
        </w:types>
        <w:behaviors>
          <w:behavior w:val="content"/>
        </w:behaviors>
        <w:guid w:val="{300ED6E7-3E87-4961-B594-46388EB4FB6B}"/>
      </w:docPartPr>
      <w:docPartBody>
        <w:p w:rsidR="000D58A7" w:rsidRDefault="00820CC5" w:rsidP="00820CC5">
          <w:pPr>
            <w:pStyle w:val="6CC4C802DBF74488B9CA7F8C512ECAD4"/>
          </w:pPr>
          <w:r>
            <w:rPr>
              <w:caps/>
              <w:color w:val="FFFFFF" w:themeColor="background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C5"/>
    <w:rsid w:val="000D58A7"/>
    <w:rsid w:val="00167881"/>
    <w:rsid w:val="002A71CF"/>
    <w:rsid w:val="004D1D25"/>
    <w:rsid w:val="00502C2E"/>
    <w:rsid w:val="00690566"/>
    <w:rsid w:val="006C3483"/>
    <w:rsid w:val="00791CBE"/>
    <w:rsid w:val="00820CC5"/>
    <w:rsid w:val="00841008"/>
    <w:rsid w:val="00873295"/>
    <w:rsid w:val="008A3A14"/>
    <w:rsid w:val="00A82368"/>
    <w:rsid w:val="00B12EB2"/>
    <w:rsid w:val="00E15205"/>
    <w:rsid w:val="00F249FC"/>
    <w:rsid w:val="00F80F5B"/>
    <w:rsid w:val="00FC7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952D70DE8CA740F4A27188CABE717D80">
    <w:name w:val="952D70DE8CA740F4A27188CABE717D80"/>
  </w:style>
  <w:style w:type="paragraph" w:customStyle="1" w:styleId="33CA7EE999894D2698F43EDD4C2C4F79">
    <w:name w:val="33CA7EE999894D2698F43EDD4C2C4F79"/>
  </w:style>
  <w:style w:type="paragraph" w:customStyle="1" w:styleId="6CC4C802DBF74488B9CA7F8C512ECAD4">
    <w:name w:val="6CC4C802DBF74488B9CA7F8C512ECAD4"/>
    <w:rsid w:val="00820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2020-06-29T00:00:00</PublishDate>
  <Abstract/>
  <CompanyAddress/>
  <CompanyPhone/>
  <CompanyFax>
Chias Maryanna
Cervantes Julio
Garza Gerardo Javier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2F9F5-ED62-418F-88B5-DF80429E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2</TotalTime>
  <Pages>3</Pages>
  <Words>453</Words>
  <Characters>2492</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HERRAMIENTAS DE visualización</vt:lpstr>
      <vt:lpstr/>
    </vt:vector>
  </TitlesOfParts>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DE visualización</dc:title>
  <dc:creator>Maryanna Chias Almanza</dc:creator>
  <cp:keywords/>
  <cp:lastModifiedBy>Diana Lizeth Linares Flores</cp:lastModifiedBy>
  <cp:revision>2</cp:revision>
  <cp:lastPrinted>2021-02-09T06:38:00Z</cp:lastPrinted>
  <dcterms:created xsi:type="dcterms:W3CDTF">2021-03-02T07:50:00Z</dcterms:created>
  <dcterms:modified xsi:type="dcterms:W3CDTF">2021-03-02T07:50:00Z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